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F19A" w14:textId="3EAC721D" w:rsidR="006D4890" w:rsidRDefault="009C2664">
      <w:pPr>
        <w:rPr>
          <w:sz w:val="24"/>
          <w:szCs w:val="24"/>
        </w:rPr>
      </w:pPr>
      <w:r w:rsidRPr="009C2664">
        <w:rPr>
          <w:sz w:val="24"/>
          <w:szCs w:val="24"/>
        </w:rPr>
        <w:drawing>
          <wp:inline distT="0" distB="0" distL="0" distR="0" wp14:anchorId="78A2A2E4" wp14:editId="1CD3C926">
            <wp:extent cx="7668895" cy="5735850"/>
            <wp:effectExtent l="0" t="0" r="8255" b="0"/>
            <wp:docPr id="135354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41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70131" cy="573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6249" w14:textId="77777777" w:rsidR="009C2664" w:rsidRDefault="009C2664">
      <w:pPr>
        <w:rPr>
          <w:sz w:val="24"/>
          <w:szCs w:val="24"/>
        </w:rPr>
      </w:pPr>
    </w:p>
    <w:p w14:paraId="34464A32" w14:textId="716AF055" w:rsidR="009C2664" w:rsidRDefault="009C2664">
      <w:pPr>
        <w:rPr>
          <w:sz w:val="24"/>
          <w:szCs w:val="24"/>
        </w:rPr>
      </w:pPr>
      <w:r w:rsidRPr="009C2664">
        <w:rPr>
          <w:sz w:val="24"/>
          <w:szCs w:val="24"/>
        </w:rPr>
        <w:drawing>
          <wp:inline distT="0" distB="0" distL="0" distR="0" wp14:anchorId="2E92E4C4" wp14:editId="545EFEA8">
            <wp:extent cx="12508071" cy="7478169"/>
            <wp:effectExtent l="0" t="0" r="8255" b="8890"/>
            <wp:docPr id="18963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04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08071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7E80" w14:textId="313772BF" w:rsidR="009C2664" w:rsidRPr="0086573C" w:rsidRDefault="009C2664">
      <w:pPr>
        <w:rPr>
          <w:sz w:val="24"/>
          <w:szCs w:val="24"/>
        </w:rPr>
      </w:pPr>
      <w:r w:rsidRPr="009C2664">
        <w:rPr>
          <w:sz w:val="24"/>
          <w:szCs w:val="24"/>
        </w:rPr>
        <w:drawing>
          <wp:inline distT="0" distB="0" distL="0" distR="0" wp14:anchorId="2CA45FD7" wp14:editId="38FD81C3">
            <wp:extent cx="12174649" cy="7173326"/>
            <wp:effectExtent l="0" t="0" r="0" b="8890"/>
            <wp:docPr id="9410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41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74649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462">
        <w:rPr>
          <w:noProof/>
          <w:sz w:val="24"/>
          <w:szCs w:val="24"/>
        </w:rPr>
        <w:drawing>
          <wp:inline distT="0" distB="0" distL="0" distR="0" wp14:anchorId="66811340" wp14:editId="3357251C">
            <wp:extent cx="13879830" cy="7430770"/>
            <wp:effectExtent l="0" t="0" r="7620" b="0"/>
            <wp:docPr id="86361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9830" cy="743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C2664" w:rsidRPr="008657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54938" w14:textId="77777777" w:rsidR="00C827A4" w:rsidRDefault="00C827A4" w:rsidP="00961960">
      <w:pPr>
        <w:spacing w:after="0" w:line="240" w:lineRule="auto"/>
      </w:pPr>
      <w:r>
        <w:separator/>
      </w:r>
    </w:p>
  </w:endnote>
  <w:endnote w:type="continuationSeparator" w:id="0">
    <w:p w14:paraId="582A3D84" w14:textId="77777777" w:rsidR="00C827A4" w:rsidRDefault="00C827A4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620A" w14:textId="77777777" w:rsidR="00961960" w:rsidRDefault="00961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B431C" w14:textId="77777777" w:rsidR="00961960" w:rsidRDefault="00961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8E6B" w14:textId="77777777" w:rsidR="00961960" w:rsidRDefault="009619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941B4" w14:textId="77777777" w:rsidR="00C827A4" w:rsidRDefault="00C827A4" w:rsidP="00961960">
      <w:pPr>
        <w:spacing w:after="0" w:line="240" w:lineRule="auto"/>
      </w:pPr>
      <w:r>
        <w:separator/>
      </w:r>
    </w:p>
  </w:footnote>
  <w:footnote w:type="continuationSeparator" w:id="0">
    <w:p w14:paraId="2B055000" w14:textId="77777777" w:rsidR="00C827A4" w:rsidRDefault="00C827A4" w:rsidP="00961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45B3D" w14:textId="77777777" w:rsidR="00961960" w:rsidRDefault="00961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5D17" w14:textId="77777777" w:rsidR="00961960" w:rsidRDefault="00961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AE00" w14:textId="77777777" w:rsidR="00961960" w:rsidRDefault="009619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DateAndTime/>
  <w:doNotDisplayPageBoundarie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664"/>
    <w:rsid w:val="00314F21"/>
    <w:rsid w:val="003F16FF"/>
    <w:rsid w:val="00587C56"/>
    <w:rsid w:val="006D4890"/>
    <w:rsid w:val="00761D15"/>
    <w:rsid w:val="007A475C"/>
    <w:rsid w:val="008036EB"/>
    <w:rsid w:val="00806462"/>
    <w:rsid w:val="0086573C"/>
    <w:rsid w:val="00946D89"/>
    <w:rsid w:val="00961960"/>
    <w:rsid w:val="009C2664"/>
    <w:rsid w:val="00C8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8E7C9"/>
  <w15:chartTrackingRefBased/>
  <w15:docId w15:val="{0F7BF7A5-501B-48BB-84A5-00C0210D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lara\AppData\Local\Temp\Templafy\WordVsto\5udtr15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F65CA0ED-96EF-4260-A2FA-3B6BF0118885}">
  <ds:schemaRefs/>
</ds:datastoreItem>
</file>

<file path=customXml/itemProps2.xml><?xml version="1.0" encoding="utf-8"?>
<ds:datastoreItem xmlns:ds="http://schemas.openxmlformats.org/officeDocument/2006/customXml" ds:itemID="{7076626C-638D-40B6-8763-B743F2C533E1}">
  <ds:schemaRefs/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5udtr15i</Template>
  <TotalTime>2333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Lara, Nicolas</dc:creator>
  <cp:keywords/>
  <dc:description/>
  <cp:lastModifiedBy>Lara, Nicolas</cp:lastModifiedBy>
  <cp:revision>1</cp:revision>
  <dcterms:created xsi:type="dcterms:W3CDTF">2026-10-10T00:40:00Z</dcterms:created>
  <dcterms:modified xsi:type="dcterms:W3CDTF">2026-10-11T15:33:00Z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slatamdeloitte</vt:lpwstr>
  </property>
  <property fmtid="{D5CDD505-2E9C-101B-9397-08002B2CF9AE}" pid="3" name="TemplafyTemplateId">
    <vt:lpwstr>1106122253144948736</vt:lpwstr>
  </property>
  <property fmtid="{D5CDD505-2E9C-101B-9397-08002B2CF9AE}" pid="4" name="TemplafyUserProfileId">
    <vt:lpwstr>1213861945504434319</vt:lpwstr>
  </property>
  <property fmtid="{D5CDD505-2E9C-101B-9397-08002B2CF9AE}" pid="5" name="TemplafyFromBlank">
    <vt:bool>true</vt:bool>
  </property>
</Properties>
</file>